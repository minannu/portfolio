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tblpY="1"/>
        <w:tblOverlap w:val="never"/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420"/>
        <w:gridCol w:w="900"/>
        <w:gridCol w:w="6470"/>
      </w:tblGrid>
      <w:tr w:rsidR="001B2ABD" w14:paraId="49ABFBF7" w14:textId="77777777" w:rsidTr="0056575C">
        <w:trPr>
          <w:trHeight w:val="4410"/>
        </w:trPr>
        <w:tc>
          <w:tcPr>
            <w:tcW w:w="3420" w:type="dxa"/>
            <w:vAlign w:val="bottom"/>
          </w:tcPr>
          <w:p w14:paraId="681E4830" w14:textId="77777777" w:rsidR="004A635B" w:rsidRDefault="004A635B" w:rsidP="00CA6132">
            <w:pPr>
              <w:tabs>
                <w:tab w:val="left" w:pos="990"/>
              </w:tabs>
              <w:jc w:val="both"/>
              <w:rPr>
                <w:noProof/>
              </w:rPr>
            </w:pPr>
          </w:p>
          <w:p w14:paraId="49468B1B" w14:textId="2BF5EA39" w:rsidR="001B2ABD" w:rsidRDefault="00CA6132" w:rsidP="00CA6132">
            <w:pPr>
              <w:tabs>
                <w:tab w:val="left" w:pos="990"/>
              </w:tabs>
              <w:jc w:val="both"/>
            </w:pPr>
            <w:r>
              <w:rPr>
                <w:noProof/>
              </w:rPr>
              <w:drawing>
                <wp:inline distT="0" distB="0" distL="0" distR="0" wp14:anchorId="14274B46" wp14:editId="6F27C46F">
                  <wp:extent cx="1790065" cy="1577829"/>
                  <wp:effectExtent l="0" t="7937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451" t="20149" r="9762" b="6092"/>
                          <a:stretch/>
                        </pic:blipFill>
                        <pic:spPr bwMode="auto">
                          <a:xfrm rot="16200000">
                            <a:off x="0" y="0"/>
                            <a:ext cx="1790697" cy="15783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</w:tcPr>
          <w:p w14:paraId="32536805" w14:textId="77777777" w:rsidR="001B2ABD" w:rsidRDefault="001B2ABD" w:rsidP="00CA6132">
            <w:pPr>
              <w:tabs>
                <w:tab w:val="left" w:pos="990"/>
              </w:tabs>
              <w:jc w:val="both"/>
            </w:pPr>
          </w:p>
        </w:tc>
        <w:tc>
          <w:tcPr>
            <w:tcW w:w="6470" w:type="dxa"/>
            <w:vAlign w:val="bottom"/>
          </w:tcPr>
          <w:p w14:paraId="44CA6028" w14:textId="664CF086" w:rsidR="001B2ABD" w:rsidRPr="00A52623" w:rsidRDefault="00F50859" w:rsidP="00CA6132">
            <w:pPr>
              <w:pStyle w:val="Title"/>
              <w:jc w:val="both"/>
              <w:rPr>
                <w:i/>
                <w:iCs/>
                <w:sz w:val="56"/>
                <w:szCs w:val="56"/>
              </w:rPr>
            </w:pPr>
            <w:r w:rsidRPr="00A52623">
              <w:rPr>
                <w:i/>
                <w:iCs/>
                <w:sz w:val="56"/>
                <w:szCs w:val="56"/>
              </w:rPr>
              <w:t>Md Minhazul Islam</w:t>
            </w:r>
          </w:p>
          <w:p w14:paraId="22D7BE4B" w14:textId="6CDCD083" w:rsidR="001B2ABD" w:rsidRPr="00A52623" w:rsidRDefault="00035EC9" w:rsidP="00CA6132">
            <w:pPr>
              <w:pStyle w:val="Subtitle"/>
              <w:jc w:val="both"/>
              <w:rPr>
                <w:i/>
                <w:iCs/>
              </w:rPr>
            </w:pPr>
            <w:r w:rsidRPr="004D553D">
              <w:rPr>
                <w:i/>
                <w:iCs/>
                <w:spacing w:val="2"/>
                <w:w w:val="58"/>
              </w:rPr>
              <w:t>Undergraduate Studen</w:t>
            </w:r>
            <w:r w:rsidRPr="004D553D">
              <w:rPr>
                <w:i/>
                <w:iCs/>
                <w:spacing w:val="3"/>
                <w:w w:val="58"/>
              </w:rPr>
              <w:t>t</w:t>
            </w:r>
          </w:p>
        </w:tc>
      </w:tr>
      <w:tr w:rsidR="001B2ABD" w14:paraId="7E95C237" w14:textId="77777777" w:rsidTr="00035EC9">
        <w:trPr>
          <w:trHeight w:val="7911"/>
        </w:trPr>
        <w:tc>
          <w:tcPr>
            <w:tcW w:w="3420" w:type="dxa"/>
          </w:tcPr>
          <w:sdt>
            <w:sdtPr>
              <w:id w:val="-1711873194"/>
              <w:placeholder>
                <w:docPart w:val="43637AB978A94440AFAA4AACE645992A"/>
              </w:placeholder>
              <w:temporary/>
              <w:showingPlcHdr/>
              <w15:appearance w15:val="hidden"/>
            </w:sdtPr>
            <w:sdtEndPr/>
            <w:sdtContent>
              <w:p w14:paraId="65EE1FD3" w14:textId="77777777" w:rsidR="001B2ABD" w:rsidRDefault="00036450" w:rsidP="00CA6132">
                <w:pPr>
                  <w:pStyle w:val="Heading3"/>
                  <w:jc w:val="both"/>
                </w:pPr>
                <w:r w:rsidRPr="00D5459D">
                  <w:t>Profile</w:t>
                </w:r>
              </w:p>
            </w:sdtContent>
          </w:sdt>
          <w:p w14:paraId="76A0EF96" w14:textId="68C8701B" w:rsidR="0056575C" w:rsidRDefault="0056575C" w:rsidP="0056575C">
            <w:pPr>
              <w:jc w:val="both"/>
            </w:pPr>
            <w:r>
              <w:t>A highly motivated undergraduate student with a strong passion for Machine Learning (ML), Artificial Intelligence (AI), Natural Language Processing (NLP), and Deep Learning. Eager to apply theoretical knowledge to real-world challenges and continuously expand my skill set. I am driven by a curiosity for innovative technologies and a commitment to exploring the cutting edge of AI and ML. Seeking opportunities to contribute to impactful projects, tackle complex problems, and learn from industry experts.</w:t>
            </w:r>
          </w:p>
          <w:p w14:paraId="6C81A980" w14:textId="3ECC3750" w:rsidR="0056575C" w:rsidRPr="0056575C" w:rsidRDefault="0056575C" w:rsidP="0056575C">
            <w:pPr>
              <w:jc w:val="both"/>
            </w:pPr>
          </w:p>
          <w:p w14:paraId="0D87B590" w14:textId="7E14EFED" w:rsidR="0056575C" w:rsidRDefault="0056575C" w:rsidP="0056575C">
            <w:pPr>
              <w:pStyle w:val="Heading3"/>
              <w:jc w:val="both"/>
            </w:pPr>
            <w:r>
              <w:t>ContAct</w:t>
            </w:r>
          </w:p>
          <w:p w14:paraId="044541E0" w14:textId="7C17FD8A" w:rsidR="0056575C" w:rsidRDefault="0056575C" w:rsidP="0056575C">
            <w:r w:rsidRPr="0056575C">
              <w:rPr>
                <w:b/>
                <w:bCs/>
              </w:rPr>
              <w:t>Phone</w:t>
            </w:r>
            <w:r>
              <w:t>:01705932944</w:t>
            </w:r>
          </w:p>
          <w:p w14:paraId="3F669FBA" w14:textId="18B56D5F" w:rsidR="0056575C" w:rsidRPr="0056575C" w:rsidRDefault="0056575C" w:rsidP="0056575C">
            <w:r w:rsidRPr="0056575C">
              <w:rPr>
                <w:b/>
                <w:bCs/>
              </w:rPr>
              <w:t>Mail</w:t>
            </w:r>
            <w:r>
              <w:t>:</w:t>
            </w:r>
            <w:hyperlink r:id="rId8" w:history="1">
              <w:r w:rsidRPr="0056575C">
                <w:rPr>
                  <w:rStyle w:val="Hyperlink"/>
                </w:rPr>
                <w:t>minannu2001@gmail.com</w:t>
              </w:r>
            </w:hyperlink>
          </w:p>
          <w:p w14:paraId="171440D9" w14:textId="1966884D" w:rsidR="0056575C" w:rsidRPr="0056575C" w:rsidRDefault="0056575C" w:rsidP="0056575C">
            <w:pPr>
              <w:rPr>
                <w:sz w:val="20"/>
                <w:szCs w:val="20"/>
              </w:rPr>
            </w:pPr>
            <w:r w:rsidRPr="0056575C">
              <w:rPr>
                <w:b/>
                <w:bCs/>
                <w:sz w:val="20"/>
                <w:szCs w:val="20"/>
              </w:rPr>
              <w:t>Linked</w:t>
            </w:r>
            <w:r w:rsidRPr="0056575C">
              <w:rPr>
                <w:sz w:val="20"/>
                <w:szCs w:val="20"/>
              </w:rPr>
              <w:t xml:space="preserve"> in: </w:t>
            </w:r>
            <w:hyperlink r:id="rId9" w:history="1">
              <w:r w:rsidRPr="0056575C">
                <w:rPr>
                  <w:rStyle w:val="Hyperlink"/>
                  <w:sz w:val="20"/>
                  <w:szCs w:val="20"/>
                </w:rPr>
                <w:t>Linked in</w:t>
              </w:r>
            </w:hyperlink>
          </w:p>
          <w:p w14:paraId="1D7370C1" w14:textId="77777777" w:rsidR="0056575C" w:rsidRDefault="0056575C" w:rsidP="0056575C">
            <w:pPr>
              <w:rPr>
                <w:sz w:val="20"/>
                <w:szCs w:val="20"/>
              </w:rPr>
            </w:pPr>
            <w:r w:rsidRPr="0056575C">
              <w:rPr>
                <w:b/>
                <w:bCs/>
                <w:sz w:val="20"/>
                <w:szCs w:val="20"/>
              </w:rPr>
              <w:t>Kaggle</w:t>
            </w:r>
            <w:r w:rsidRPr="0056575C">
              <w:rPr>
                <w:sz w:val="20"/>
                <w:szCs w:val="20"/>
              </w:rPr>
              <w:t xml:space="preserve">: </w:t>
            </w:r>
            <w:hyperlink r:id="rId10" w:history="1">
              <w:r w:rsidRPr="0056575C">
                <w:rPr>
                  <w:rStyle w:val="Hyperlink"/>
                  <w:sz w:val="20"/>
                  <w:szCs w:val="20"/>
                </w:rPr>
                <w:t>kaggle</w:t>
              </w:r>
            </w:hyperlink>
          </w:p>
          <w:p w14:paraId="39E90A56" w14:textId="29655BD5" w:rsidR="00035EC9" w:rsidRDefault="0056575C" w:rsidP="00035EC9">
            <w:pPr>
              <w:rPr>
                <w:sz w:val="20"/>
                <w:szCs w:val="20"/>
              </w:rPr>
            </w:pPr>
            <w:r w:rsidRPr="0056575C">
              <w:rPr>
                <w:b/>
                <w:bCs/>
                <w:sz w:val="20"/>
                <w:szCs w:val="20"/>
              </w:rPr>
              <w:t>Website</w:t>
            </w:r>
            <w:r w:rsidRPr="0056575C">
              <w:rPr>
                <w:sz w:val="20"/>
                <w:szCs w:val="20"/>
              </w:rPr>
              <w:t>:</w:t>
            </w:r>
            <w:hyperlink r:id="rId11" w:history="1">
              <w:r w:rsidR="005D31DA" w:rsidRPr="005D31DA">
                <w:rPr>
                  <w:rStyle w:val="Hyperlink"/>
                  <w:sz w:val="20"/>
                  <w:szCs w:val="20"/>
                </w:rPr>
                <w:t>Portfolio</w:t>
              </w:r>
            </w:hyperlink>
            <w:r w:rsidR="005D31DA">
              <w:rPr>
                <w:sz w:val="20"/>
                <w:szCs w:val="20"/>
              </w:rPr>
              <w:t xml:space="preserve"> </w:t>
            </w:r>
          </w:p>
          <w:p w14:paraId="3C7FA095" w14:textId="77777777" w:rsidR="00035EC9" w:rsidRDefault="00035EC9" w:rsidP="00035EC9">
            <w:pPr>
              <w:rPr>
                <w:sz w:val="20"/>
                <w:szCs w:val="20"/>
              </w:rPr>
            </w:pPr>
          </w:p>
          <w:p w14:paraId="27CB26AE" w14:textId="77777777" w:rsidR="004A1925" w:rsidRDefault="00035EC9" w:rsidP="00035EC9">
            <w:pPr>
              <w:pStyle w:val="Heading3"/>
              <w:jc w:val="both"/>
            </w:pPr>
            <w:r>
              <w:t>Key Skills</w:t>
            </w:r>
          </w:p>
          <w:p w14:paraId="357866CF" w14:textId="77777777" w:rsidR="00035EC9" w:rsidRDefault="00035EC9" w:rsidP="00035EC9">
            <w:r>
              <w:t>ML &amp; AI</w:t>
            </w:r>
          </w:p>
          <w:p w14:paraId="52E88D65" w14:textId="77777777" w:rsidR="00035EC9" w:rsidRDefault="00035EC9" w:rsidP="00035EC9">
            <w:r>
              <w:t>Python</w:t>
            </w:r>
          </w:p>
          <w:p w14:paraId="609C2CB8" w14:textId="77777777" w:rsidR="00035EC9" w:rsidRDefault="00035EC9" w:rsidP="00035EC9">
            <w:r>
              <w:t>NLP</w:t>
            </w:r>
          </w:p>
          <w:p w14:paraId="76D501E5" w14:textId="77777777" w:rsidR="00035EC9" w:rsidRDefault="00035EC9" w:rsidP="00035EC9">
            <w:r>
              <w:t>Transformers</w:t>
            </w:r>
          </w:p>
          <w:p w14:paraId="34010218" w14:textId="77777777" w:rsidR="00035EC9" w:rsidRDefault="00035EC9" w:rsidP="00035EC9">
            <w:r>
              <w:t>Deep Learning</w:t>
            </w:r>
          </w:p>
          <w:p w14:paraId="17A23B7E" w14:textId="44B7A628" w:rsidR="00035EC9" w:rsidRPr="00035EC9" w:rsidRDefault="00035EC9" w:rsidP="00035EC9">
            <w:r>
              <w:t>Pytorch</w:t>
            </w:r>
          </w:p>
        </w:tc>
        <w:tc>
          <w:tcPr>
            <w:tcW w:w="900" w:type="dxa"/>
          </w:tcPr>
          <w:p w14:paraId="45D11209" w14:textId="77777777" w:rsidR="001B2ABD" w:rsidRDefault="001B2ABD" w:rsidP="00CA6132">
            <w:pPr>
              <w:tabs>
                <w:tab w:val="left" w:pos="990"/>
              </w:tabs>
              <w:jc w:val="both"/>
            </w:pPr>
          </w:p>
        </w:tc>
        <w:tc>
          <w:tcPr>
            <w:tcW w:w="6470" w:type="dxa"/>
          </w:tcPr>
          <w:sdt>
            <w:sdtPr>
              <w:rPr>
                <w:i/>
                <w:iCs/>
              </w:rPr>
              <w:id w:val="1049110328"/>
              <w:placeholder>
                <w:docPart w:val="11AD046735C94D6F848FEA1268548F06"/>
              </w:placeholder>
              <w:temporary/>
              <w:showingPlcHdr/>
              <w15:appearance w15:val="hidden"/>
            </w:sdtPr>
            <w:sdtEndPr/>
            <w:sdtContent>
              <w:p w14:paraId="00ADC521" w14:textId="77777777" w:rsidR="001B2ABD" w:rsidRPr="00A52623" w:rsidRDefault="00E25A26" w:rsidP="00CA6132">
                <w:pPr>
                  <w:pStyle w:val="Heading2"/>
                  <w:jc w:val="both"/>
                  <w:rPr>
                    <w:i/>
                    <w:iCs/>
                  </w:rPr>
                </w:pPr>
                <w:r w:rsidRPr="00A52623">
                  <w:rPr>
                    <w:i/>
                    <w:iCs/>
                  </w:rPr>
                  <w:t>EDUCATION</w:t>
                </w:r>
              </w:p>
            </w:sdtContent>
          </w:sdt>
          <w:p w14:paraId="75B3555E" w14:textId="53A4CC3D" w:rsidR="00423190" w:rsidRPr="00A52623" w:rsidRDefault="00F50859" w:rsidP="00CA6132">
            <w:pPr>
              <w:jc w:val="both"/>
              <w:rPr>
                <w:i/>
                <w:iCs/>
              </w:rPr>
            </w:pPr>
            <w:r w:rsidRPr="00A52623">
              <w:rPr>
                <w:i/>
                <w:iCs/>
              </w:rPr>
              <w:t xml:space="preserve"> </w:t>
            </w:r>
            <w:r w:rsidR="004A635B" w:rsidRPr="00A52623">
              <w:rPr>
                <w:i/>
                <w:iCs/>
              </w:rPr>
              <w:t xml:space="preserve"> </w:t>
            </w:r>
            <w:r w:rsidR="00423190" w:rsidRPr="00A52623">
              <w:rPr>
                <w:i/>
                <w:iCs/>
              </w:rPr>
              <w:t>Rajshahi University Of Engineering And Technology, Bangladesh</w:t>
            </w:r>
          </w:p>
          <w:p w14:paraId="017F4A13" w14:textId="1B6444AD" w:rsidR="0056575C" w:rsidRDefault="00F50859" w:rsidP="0056575C">
            <w:pPr>
              <w:jc w:val="both"/>
              <w:rPr>
                <w:i/>
                <w:iCs/>
              </w:rPr>
            </w:pPr>
            <w:r w:rsidRPr="00A52623">
              <w:rPr>
                <w:i/>
                <w:iCs/>
              </w:rPr>
              <w:t xml:space="preserve">  Department: Computer Science and Engineering</w:t>
            </w:r>
          </w:p>
          <w:p w14:paraId="5BD384D6" w14:textId="0337748F" w:rsidR="0056575C" w:rsidRPr="0056575C" w:rsidRDefault="00F50859" w:rsidP="0056575C">
            <w:pPr>
              <w:pStyle w:val="Heading2"/>
              <w:jc w:val="both"/>
              <w:rPr>
                <w:i/>
                <w:iCs/>
              </w:rPr>
            </w:pPr>
            <w:r w:rsidRPr="00A52623">
              <w:rPr>
                <w:i/>
                <w:iCs/>
              </w:rPr>
              <w:t>Projects</w:t>
            </w:r>
          </w:p>
          <w:p w14:paraId="191DD9C7" w14:textId="7021F998" w:rsidR="00036450" w:rsidRPr="00A52623" w:rsidRDefault="00F50859" w:rsidP="00CA6132">
            <w:pPr>
              <w:pStyle w:val="ListParagraph"/>
              <w:numPr>
                <w:ilvl w:val="0"/>
                <w:numId w:val="1"/>
              </w:numPr>
              <w:jc w:val="both"/>
              <w:rPr>
                <w:i/>
                <w:iCs/>
              </w:rPr>
            </w:pPr>
            <w:r w:rsidRPr="00A52623">
              <w:rPr>
                <w:i/>
                <w:iCs/>
              </w:rPr>
              <w:t xml:space="preserve">Creating an Inventory management system using php </w:t>
            </w:r>
            <w:r w:rsidR="00035EC9">
              <w:rPr>
                <w:i/>
                <w:iCs/>
              </w:rPr>
              <w:t>,</w:t>
            </w:r>
            <w:r w:rsidRPr="00A52623">
              <w:rPr>
                <w:i/>
                <w:iCs/>
              </w:rPr>
              <w:t>html</w:t>
            </w:r>
            <w:r w:rsidR="00035EC9">
              <w:rPr>
                <w:i/>
                <w:iCs/>
              </w:rPr>
              <w:t xml:space="preserve"> and</w:t>
            </w:r>
            <w:r w:rsidRPr="00A52623">
              <w:rPr>
                <w:i/>
                <w:iCs/>
              </w:rPr>
              <w:t xml:space="preserve"> css</w:t>
            </w:r>
            <w:r w:rsidR="00035EC9">
              <w:rPr>
                <w:i/>
                <w:iCs/>
              </w:rPr>
              <w:t>.</w:t>
            </w:r>
          </w:p>
          <w:p w14:paraId="305A858F" w14:textId="69524890" w:rsidR="00035EC9" w:rsidRPr="00035EC9" w:rsidRDefault="00C41EF6" w:rsidP="00035EC9">
            <w:pPr>
              <w:pStyle w:val="ListParagraph"/>
              <w:numPr>
                <w:ilvl w:val="0"/>
                <w:numId w:val="1"/>
              </w:numPr>
              <w:jc w:val="both"/>
              <w:rPr>
                <w:i/>
                <w:iCs/>
              </w:rPr>
            </w:pPr>
            <w:r w:rsidRPr="00A52623">
              <w:rPr>
                <w:i/>
                <w:iCs/>
              </w:rPr>
              <w:t>Created various</w:t>
            </w:r>
            <w:r w:rsidR="00035EC9">
              <w:rPr>
                <w:i/>
                <w:iCs/>
              </w:rPr>
              <w:t xml:space="preserve"> </w:t>
            </w:r>
            <w:r w:rsidRPr="00A52623">
              <w:rPr>
                <w:i/>
                <w:iCs/>
              </w:rPr>
              <w:t>DL</w:t>
            </w:r>
            <w:r w:rsidR="00035EC9">
              <w:rPr>
                <w:i/>
                <w:iCs/>
              </w:rPr>
              <w:t>,ANN, Transformer based</w:t>
            </w:r>
            <w:r w:rsidRPr="00A52623">
              <w:rPr>
                <w:i/>
                <w:iCs/>
              </w:rPr>
              <w:t xml:space="preserve"> project</w:t>
            </w:r>
            <w:r w:rsidR="00035EC9">
              <w:rPr>
                <w:i/>
                <w:iCs/>
              </w:rPr>
              <w:t>s</w:t>
            </w:r>
            <w:r w:rsidR="00B41062" w:rsidRPr="00A52623">
              <w:rPr>
                <w:i/>
                <w:iCs/>
              </w:rPr>
              <w:t>(Text classification</w:t>
            </w:r>
            <w:r w:rsidR="00035EC9">
              <w:rPr>
                <w:i/>
                <w:iCs/>
              </w:rPr>
              <w:t xml:space="preserve"> </w:t>
            </w:r>
            <w:r w:rsidR="00B41062" w:rsidRPr="00A52623">
              <w:rPr>
                <w:i/>
                <w:iCs/>
              </w:rPr>
              <w:t>,Genre prediction,</w:t>
            </w:r>
            <w:r w:rsidR="00035EC9">
              <w:rPr>
                <w:i/>
                <w:iCs/>
              </w:rPr>
              <w:t xml:space="preserve"> </w:t>
            </w:r>
            <w:r w:rsidR="002E0EFD" w:rsidRPr="00A52623">
              <w:rPr>
                <w:i/>
                <w:iCs/>
              </w:rPr>
              <w:t>review to rating prediction.</w:t>
            </w:r>
            <w:r w:rsidR="00035EC9">
              <w:rPr>
                <w:i/>
                <w:iCs/>
              </w:rPr>
              <w:t>)</w:t>
            </w:r>
          </w:p>
          <w:p w14:paraId="31611FD8" w14:textId="7D268631" w:rsidR="00F50859" w:rsidRPr="00A52623" w:rsidRDefault="00F50859" w:rsidP="00CA6132">
            <w:pPr>
              <w:pStyle w:val="ListParagraph"/>
              <w:numPr>
                <w:ilvl w:val="0"/>
                <w:numId w:val="1"/>
              </w:numPr>
              <w:jc w:val="both"/>
              <w:rPr>
                <w:i/>
                <w:iCs/>
              </w:rPr>
            </w:pPr>
            <w:r w:rsidRPr="00A52623">
              <w:rPr>
                <w:i/>
                <w:iCs/>
              </w:rPr>
              <w:t xml:space="preserve">Various projects on machine learning and </w:t>
            </w:r>
            <w:r w:rsidR="00035EC9">
              <w:rPr>
                <w:i/>
                <w:iCs/>
              </w:rPr>
              <w:t>Data Analysis</w:t>
            </w:r>
            <w:r w:rsidRPr="00A52623">
              <w:rPr>
                <w:i/>
                <w:iCs/>
              </w:rPr>
              <w:t>.</w:t>
            </w:r>
          </w:p>
          <w:p w14:paraId="4AD35BFC" w14:textId="038861CA" w:rsidR="004D3011" w:rsidRPr="00035EC9" w:rsidRDefault="00035EC9" w:rsidP="00CA6132">
            <w:pPr>
              <w:pStyle w:val="ListParagraph"/>
              <w:numPr>
                <w:ilvl w:val="0"/>
                <w:numId w:val="1"/>
              </w:num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Sentence Classifier using Flask and ML algorithm.</w:t>
            </w:r>
          </w:p>
          <w:p w14:paraId="71E22405" w14:textId="77777777" w:rsidR="00036450" w:rsidRPr="00A52623" w:rsidRDefault="004D553D" w:rsidP="00CA6132">
            <w:pPr>
              <w:pStyle w:val="Heading2"/>
              <w:jc w:val="both"/>
              <w:rPr>
                <w:i/>
                <w:iCs/>
              </w:rPr>
            </w:pPr>
            <w:sdt>
              <w:sdtPr>
                <w:rPr>
                  <w:i/>
                  <w:iCs/>
                </w:rPr>
                <w:id w:val="1669594239"/>
                <w:placeholder>
                  <w:docPart w:val="76C33E24497846D5B513B0BC12648DDE"/>
                </w:placeholder>
                <w:temporary/>
                <w:showingPlcHdr/>
                <w15:appearance w15:val="hidden"/>
              </w:sdtPr>
              <w:sdtEndPr/>
              <w:sdtContent>
                <w:r w:rsidR="00180329" w:rsidRPr="00A52623">
                  <w:rPr>
                    <w:rStyle w:val="Heading2Char"/>
                    <w:b/>
                    <w:bCs/>
                    <w:i/>
                    <w:iCs/>
                    <w:caps/>
                  </w:rPr>
                  <w:t>SKILLS</w:t>
                </w:r>
              </w:sdtContent>
            </w:sdt>
          </w:p>
          <w:p w14:paraId="1B8C0426" w14:textId="14B6AC09" w:rsidR="00F50859" w:rsidRPr="00A52623" w:rsidRDefault="00F50859" w:rsidP="00CA6132">
            <w:pPr>
              <w:pStyle w:val="ListParagraph"/>
              <w:numPr>
                <w:ilvl w:val="0"/>
                <w:numId w:val="3"/>
              </w:numPr>
              <w:jc w:val="both"/>
              <w:rPr>
                <w:i/>
                <w:iCs/>
              </w:rPr>
            </w:pPr>
            <w:r w:rsidRPr="00A52623">
              <w:rPr>
                <w:i/>
                <w:iCs/>
              </w:rPr>
              <w:t xml:space="preserve">Good understanding of programming concept like </w:t>
            </w:r>
            <w:r w:rsidR="004A635B" w:rsidRPr="00A52623">
              <w:rPr>
                <w:i/>
                <w:iCs/>
              </w:rPr>
              <w:t>Data structure ,Algorithm,</w:t>
            </w:r>
            <w:r w:rsidR="00FA473A" w:rsidRPr="00A52623">
              <w:rPr>
                <w:i/>
                <w:iCs/>
              </w:rPr>
              <w:t xml:space="preserve"> </w:t>
            </w:r>
            <w:r w:rsidRPr="00A52623">
              <w:rPr>
                <w:i/>
                <w:iCs/>
              </w:rPr>
              <w:t>OOP</w:t>
            </w:r>
          </w:p>
          <w:p w14:paraId="266BAFC6" w14:textId="0FA43D4A" w:rsidR="00F50859" w:rsidRPr="00A52623" w:rsidRDefault="00F50859" w:rsidP="00CA6132">
            <w:pPr>
              <w:pStyle w:val="ListParagraph"/>
              <w:numPr>
                <w:ilvl w:val="0"/>
                <w:numId w:val="3"/>
              </w:numPr>
              <w:jc w:val="both"/>
              <w:rPr>
                <w:i/>
                <w:iCs/>
              </w:rPr>
            </w:pPr>
            <w:r w:rsidRPr="00A52623">
              <w:rPr>
                <w:i/>
                <w:iCs/>
              </w:rPr>
              <w:t>Expert at C,C++,</w:t>
            </w:r>
            <w:r w:rsidR="00FA473A" w:rsidRPr="00A52623">
              <w:rPr>
                <w:i/>
                <w:iCs/>
              </w:rPr>
              <w:t xml:space="preserve"> </w:t>
            </w:r>
            <w:r w:rsidRPr="00A52623">
              <w:rPr>
                <w:i/>
                <w:iCs/>
              </w:rPr>
              <w:t>Python,</w:t>
            </w:r>
            <w:r w:rsidR="00035EC9">
              <w:rPr>
                <w:i/>
                <w:iCs/>
              </w:rPr>
              <w:t xml:space="preserve"> </w:t>
            </w:r>
            <w:r w:rsidR="00BA7E9D" w:rsidRPr="00A52623">
              <w:rPr>
                <w:i/>
                <w:iCs/>
              </w:rPr>
              <w:t>SQL,</w:t>
            </w:r>
            <w:r w:rsidR="00035EC9">
              <w:rPr>
                <w:i/>
                <w:iCs/>
              </w:rPr>
              <w:t xml:space="preserve"> </w:t>
            </w:r>
            <w:r w:rsidRPr="00A52623">
              <w:rPr>
                <w:i/>
                <w:iCs/>
              </w:rPr>
              <w:t>Javascript programming language</w:t>
            </w:r>
            <w:r w:rsidR="002E0EFD" w:rsidRPr="00A52623">
              <w:rPr>
                <w:i/>
                <w:iCs/>
              </w:rPr>
              <w:t xml:space="preserve"> </w:t>
            </w:r>
          </w:p>
          <w:p w14:paraId="5B58FBC1" w14:textId="77777777" w:rsidR="00F50859" w:rsidRPr="00A52623" w:rsidRDefault="00F50859" w:rsidP="00CA6132">
            <w:pPr>
              <w:pStyle w:val="ListParagraph"/>
              <w:numPr>
                <w:ilvl w:val="0"/>
                <w:numId w:val="3"/>
              </w:numPr>
              <w:jc w:val="both"/>
              <w:rPr>
                <w:i/>
                <w:iCs/>
              </w:rPr>
            </w:pPr>
            <w:r w:rsidRPr="00A52623">
              <w:rPr>
                <w:i/>
                <w:iCs/>
              </w:rPr>
              <w:t xml:space="preserve">Good understanding of </w:t>
            </w:r>
            <w:r w:rsidR="004A635B" w:rsidRPr="00A52623">
              <w:rPr>
                <w:i/>
                <w:iCs/>
              </w:rPr>
              <w:t>machine learning and Ai.</w:t>
            </w:r>
          </w:p>
          <w:p w14:paraId="0572B562" w14:textId="545687BE" w:rsidR="0095033F" w:rsidRDefault="005F2008" w:rsidP="00CA6132">
            <w:pPr>
              <w:pStyle w:val="ListParagraph"/>
              <w:numPr>
                <w:ilvl w:val="0"/>
                <w:numId w:val="3"/>
              </w:numPr>
              <w:jc w:val="both"/>
              <w:rPr>
                <w:i/>
                <w:iCs/>
              </w:rPr>
            </w:pPr>
            <w:r w:rsidRPr="00A52623">
              <w:rPr>
                <w:i/>
                <w:iCs/>
              </w:rPr>
              <w:t>Knowledge about state of art model like Transformer, BERT ,T5, Vision Transformer</w:t>
            </w:r>
            <w:r w:rsidR="00035EC9">
              <w:rPr>
                <w:i/>
                <w:iCs/>
              </w:rPr>
              <w:t>, LLM,RAG</w:t>
            </w:r>
            <w:r w:rsidRPr="00A52623">
              <w:rPr>
                <w:i/>
                <w:iCs/>
              </w:rPr>
              <w:t xml:space="preserve"> etc.</w:t>
            </w:r>
          </w:p>
          <w:p w14:paraId="0B82FD4E" w14:textId="52A362BA" w:rsidR="00035EC9" w:rsidRPr="00A52623" w:rsidRDefault="00035EC9" w:rsidP="00CA6132">
            <w:pPr>
              <w:pStyle w:val="ListParagraph"/>
              <w:numPr>
                <w:ilvl w:val="0"/>
                <w:numId w:val="3"/>
              </w:num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Fine Tune LLM on custom Dataset with RAG.</w:t>
            </w:r>
          </w:p>
          <w:p w14:paraId="15E5D69C" w14:textId="727DC7C6" w:rsidR="005F2008" w:rsidRDefault="005F2008" w:rsidP="00CA6132">
            <w:pPr>
              <w:pStyle w:val="ListParagraph"/>
              <w:numPr>
                <w:ilvl w:val="0"/>
                <w:numId w:val="3"/>
              </w:numPr>
              <w:jc w:val="both"/>
              <w:rPr>
                <w:i/>
                <w:iCs/>
              </w:rPr>
            </w:pPr>
            <w:r w:rsidRPr="00A52623">
              <w:rPr>
                <w:i/>
                <w:iCs/>
              </w:rPr>
              <w:t>Solid understanding about deep learning concept (gradient descent, back propagation ,optimization, dropout)</w:t>
            </w:r>
          </w:p>
          <w:p w14:paraId="65E3FB70" w14:textId="2CF8915F" w:rsidR="005F2008" w:rsidRPr="00A52623" w:rsidRDefault="005F2008" w:rsidP="00CA6132">
            <w:pPr>
              <w:pStyle w:val="Heading2"/>
              <w:jc w:val="both"/>
              <w:rPr>
                <w:i/>
                <w:iCs/>
              </w:rPr>
            </w:pPr>
            <w:r w:rsidRPr="00A52623">
              <w:rPr>
                <w:i/>
                <w:iCs/>
              </w:rPr>
              <w:t>Research</w:t>
            </w:r>
            <w:r w:rsidR="00035EC9">
              <w:rPr>
                <w:i/>
                <w:iCs/>
              </w:rPr>
              <w:t xml:space="preserve"> &amp; Experience</w:t>
            </w:r>
          </w:p>
          <w:p w14:paraId="65B979F5" w14:textId="181C4AF6" w:rsidR="005F2008" w:rsidRPr="00A61050" w:rsidRDefault="005F2008" w:rsidP="00A61050">
            <w:pPr>
              <w:pStyle w:val="ListParagraph"/>
              <w:numPr>
                <w:ilvl w:val="0"/>
                <w:numId w:val="4"/>
              </w:numPr>
              <w:jc w:val="both"/>
              <w:rPr>
                <w:i/>
                <w:iCs/>
              </w:rPr>
            </w:pPr>
            <w:r w:rsidRPr="00A52623">
              <w:rPr>
                <w:i/>
                <w:iCs/>
              </w:rPr>
              <w:t xml:space="preserve">Accepted </w:t>
            </w:r>
            <w:r w:rsidR="004D553D">
              <w:rPr>
                <w:i/>
                <w:iCs/>
              </w:rPr>
              <w:t>5</w:t>
            </w:r>
            <w:r w:rsidRPr="00A52623">
              <w:rPr>
                <w:i/>
                <w:iCs/>
              </w:rPr>
              <w:t xml:space="preserve"> paper </w:t>
            </w:r>
            <w:r w:rsidR="00A61050">
              <w:rPr>
                <w:i/>
                <w:iCs/>
              </w:rPr>
              <w:t>at</w:t>
            </w:r>
            <w:r w:rsidRPr="00A52623">
              <w:rPr>
                <w:i/>
                <w:iCs/>
              </w:rPr>
              <w:t xml:space="preserve"> IEEE conference(ICCIT-2023)</w:t>
            </w:r>
            <w:r w:rsidR="00B53B44" w:rsidRPr="00A52623">
              <w:rPr>
                <w:i/>
                <w:iCs/>
              </w:rPr>
              <w:t xml:space="preserve"> link:</w:t>
            </w:r>
            <w:hyperlink r:id="rId12" w:history="1">
              <w:r w:rsidR="00B53B44" w:rsidRPr="00A52623">
                <w:rPr>
                  <w:rStyle w:val="Hyperlink"/>
                  <w:i/>
                  <w:iCs/>
                </w:rPr>
                <w:t>Paper</w:t>
              </w:r>
            </w:hyperlink>
          </w:p>
          <w:p w14:paraId="08269111" w14:textId="31D42811" w:rsidR="005F2008" w:rsidRPr="00A52623" w:rsidRDefault="005F2008" w:rsidP="00CA6132">
            <w:pPr>
              <w:pStyle w:val="ListParagraph"/>
              <w:numPr>
                <w:ilvl w:val="0"/>
                <w:numId w:val="4"/>
              </w:numPr>
              <w:jc w:val="both"/>
              <w:rPr>
                <w:i/>
                <w:iCs/>
              </w:rPr>
            </w:pPr>
            <w:r w:rsidRPr="00A52623">
              <w:rPr>
                <w:i/>
                <w:iCs/>
              </w:rPr>
              <w:t xml:space="preserve">Several works are on going </w:t>
            </w:r>
            <w:r w:rsidR="00A61050">
              <w:rPr>
                <w:i/>
                <w:iCs/>
              </w:rPr>
              <w:t>(2 papers are  under review)</w:t>
            </w:r>
          </w:p>
          <w:p w14:paraId="37935778" w14:textId="1661003A" w:rsidR="005F2008" w:rsidRDefault="00A61050" w:rsidP="00CA6132">
            <w:pPr>
              <w:pStyle w:val="ListParagraph"/>
              <w:numPr>
                <w:ilvl w:val="0"/>
                <w:numId w:val="4"/>
              </w:num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Have a g</w:t>
            </w:r>
            <w:r w:rsidR="005F2008" w:rsidRPr="00A52623">
              <w:rPr>
                <w:i/>
                <w:iCs/>
              </w:rPr>
              <w:t xml:space="preserve">ood understanding </w:t>
            </w:r>
            <w:r>
              <w:rPr>
                <w:i/>
                <w:iCs/>
              </w:rPr>
              <w:t xml:space="preserve">of </w:t>
            </w:r>
            <w:r w:rsidR="005F2008" w:rsidRPr="00A52623">
              <w:rPr>
                <w:i/>
                <w:iCs/>
              </w:rPr>
              <w:t xml:space="preserve">paper formats ,thematic </w:t>
            </w:r>
            <w:r>
              <w:rPr>
                <w:i/>
                <w:iCs/>
              </w:rPr>
              <w:t>analysis</w:t>
            </w:r>
            <w:r w:rsidR="005F2008" w:rsidRPr="00A52623">
              <w:rPr>
                <w:i/>
                <w:iCs/>
              </w:rPr>
              <w:t xml:space="preserve"> and writing abi</w:t>
            </w:r>
            <w:r>
              <w:rPr>
                <w:i/>
                <w:iCs/>
              </w:rPr>
              <w:t>li</w:t>
            </w:r>
            <w:r w:rsidR="005F2008" w:rsidRPr="00A52623">
              <w:rPr>
                <w:i/>
                <w:iCs/>
              </w:rPr>
              <w:t>ty.</w:t>
            </w:r>
          </w:p>
          <w:p w14:paraId="70ABC26D" w14:textId="77777777" w:rsidR="00035EC9" w:rsidRPr="00035EC9" w:rsidRDefault="00035EC9" w:rsidP="00035EC9">
            <w:pPr>
              <w:pStyle w:val="ListParagraph"/>
              <w:numPr>
                <w:ilvl w:val="0"/>
                <w:numId w:val="4"/>
              </w:numPr>
              <w:jc w:val="both"/>
              <w:rPr>
                <w:i/>
                <w:iCs/>
              </w:rPr>
            </w:pPr>
            <w:r w:rsidRPr="00A52623">
              <w:rPr>
                <w:i/>
                <w:iCs/>
              </w:rPr>
              <w:t>Competition contributor at Kaggle(</w:t>
            </w:r>
            <w:hyperlink r:id="rId13" w:history="1">
              <w:r w:rsidRPr="00A52623">
                <w:rPr>
                  <w:rStyle w:val="Hyperlink"/>
                  <w:i/>
                  <w:iCs/>
                </w:rPr>
                <w:t>Kaggle</w:t>
              </w:r>
            </w:hyperlink>
            <w:r w:rsidRPr="00A52623">
              <w:rPr>
                <w:i/>
                <w:iCs/>
              </w:rPr>
              <w:t>)</w:t>
            </w:r>
          </w:p>
          <w:p w14:paraId="467F941B" w14:textId="4E417F7D" w:rsidR="00035EC9" w:rsidRDefault="00035EC9" w:rsidP="00CA6132">
            <w:pPr>
              <w:pStyle w:val="ListParagraph"/>
              <w:numPr>
                <w:ilvl w:val="0"/>
                <w:numId w:val="4"/>
              </w:num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 xml:space="preserve">Participated in Robi Datathon 3.0 </w:t>
            </w:r>
            <w:r w:rsidR="00A61050">
              <w:rPr>
                <w:i/>
                <w:iCs/>
              </w:rPr>
              <w:t>and went final round.</w:t>
            </w:r>
          </w:p>
          <w:p w14:paraId="30B72F13" w14:textId="5BE84A40" w:rsidR="005F2008" w:rsidRPr="00A61050" w:rsidRDefault="00035EC9" w:rsidP="00A61050">
            <w:pPr>
              <w:pStyle w:val="ListParagraph"/>
              <w:numPr>
                <w:ilvl w:val="0"/>
                <w:numId w:val="4"/>
              </w:num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Participated in various inter-university NLP competition.</w:t>
            </w:r>
          </w:p>
        </w:tc>
      </w:tr>
    </w:tbl>
    <w:p w14:paraId="7B2054DE" w14:textId="77777777" w:rsidR="00CA6132" w:rsidRDefault="00CA6132" w:rsidP="00CA6132">
      <w:pPr>
        <w:pStyle w:val="Heading3"/>
        <w:jc w:val="both"/>
      </w:pPr>
    </w:p>
    <w:p w14:paraId="5248C1C6" w14:textId="77777777" w:rsidR="0043117B" w:rsidRDefault="004D553D" w:rsidP="00CA6132">
      <w:pPr>
        <w:tabs>
          <w:tab w:val="left" w:pos="990"/>
        </w:tabs>
        <w:jc w:val="both"/>
      </w:pPr>
    </w:p>
    <w:sectPr w:rsidR="0043117B" w:rsidSect="000C45FF">
      <w:headerReference w:type="default" r:id="rId1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4DDC83" w14:textId="77777777" w:rsidR="00C5125E" w:rsidRDefault="00C5125E" w:rsidP="000C45FF">
      <w:r>
        <w:separator/>
      </w:r>
    </w:p>
  </w:endnote>
  <w:endnote w:type="continuationSeparator" w:id="0">
    <w:p w14:paraId="5129D397" w14:textId="77777777" w:rsidR="00C5125E" w:rsidRDefault="00C5125E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964773" w14:textId="77777777" w:rsidR="00C5125E" w:rsidRDefault="00C5125E" w:rsidP="000C45FF">
      <w:r>
        <w:separator/>
      </w:r>
    </w:p>
  </w:footnote>
  <w:footnote w:type="continuationSeparator" w:id="0">
    <w:p w14:paraId="78962AB5" w14:textId="77777777" w:rsidR="00C5125E" w:rsidRDefault="00C5125E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869A6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2792B30" wp14:editId="1D7AA230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E2832"/>
    <w:multiLevelType w:val="hybridMultilevel"/>
    <w:tmpl w:val="6F4E85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1E1582"/>
    <w:multiLevelType w:val="hybridMultilevel"/>
    <w:tmpl w:val="F51E42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A40B4C"/>
    <w:multiLevelType w:val="hybridMultilevel"/>
    <w:tmpl w:val="8BEC52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0600C5"/>
    <w:multiLevelType w:val="hybridMultilevel"/>
    <w:tmpl w:val="6F4E85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D1012B"/>
    <w:multiLevelType w:val="hybridMultilevel"/>
    <w:tmpl w:val="6F4E85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mailMerge>
    <w:mainDocumentType w:val="email"/>
    <w:dataType w:val="textFile"/>
    <w:activeRecord w:val="-1"/>
  </w:mailMerge>
  <w:defaultTabStop w:val="720"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859"/>
    <w:rsid w:val="00035EC9"/>
    <w:rsid w:val="00036450"/>
    <w:rsid w:val="00037C24"/>
    <w:rsid w:val="00094499"/>
    <w:rsid w:val="000C45FF"/>
    <w:rsid w:val="000E3FD1"/>
    <w:rsid w:val="00112054"/>
    <w:rsid w:val="001317D8"/>
    <w:rsid w:val="001525E1"/>
    <w:rsid w:val="00180329"/>
    <w:rsid w:val="0019001F"/>
    <w:rsid w:val="001A74A5"/>
    <w:rsid w:val="001B2ABD"/>
    <w:rsid w:val="001E012A"/>
    <w:rsid w:val="001E0391"/>
    <w:rsid w:val="001E1759"/>
    <w:rsid w:val="001F1ECC"/>
    <w:rsid w:val="002400EB"/>
    <w:rsid w:val="00256CF7"/>
    <w:rsid w:val="00281FD5"/>
    <w:rsid w:val="002E0EFD"/>
    <w:rsid w:val="0030481B"/>
    <w:rsid w:val="003156FC"/>
    <w:rsid w:val="003254B5"/>
    <w:rsid w:val="0037121F"/>
    <w:rsid w:val="003910D8"/>
    <w:rsid w:val="003A6B7D"/>
    <w:rsid w:val="003B06CA"/>
    <w:rsid w:val="003B3414"/>
    <w:rsid w:val="003D164F"/>
    <w:rsid w:val="004071FC"/>
    <w:rsid w:val="00423190"/>
    <w:rsid w:val="00445947"/>
    <w:rsid w:val="004813B3"/>
    <w:rsid w:val="00496591"/>
    <w:rsid w:val="004A1925"/>
    <w:rsid w:val="004A635B"/>
    <w:rsid w:val="004C63E4"/>
    <w:rsid w:val="004D3011"/>
    <w:rsid w:val="004D553D"/>
    <w:rsid w:val="005262AC"/>
    <w:rsid w:val="0056575C"/>
    <w:rsid w:val="005D31DA"/>
    <w:rsid w:val="005E2F10"/>
    <w:rsid w:val="005E39D5"/>
    <w:rsid w:val="005F2008"/>
    <w:rsid w:val="00600670"/>
    <w:rsid w:val="0062123A"/>
    <w:rsid w:val="00646E75"/>
    <w:rsid w:val="006771D0"/>
    <w:rsid w:val="00715FCB"/>
    <w:rsid w:val="00743101"/>
    <w:rsid w:val="00764C9F"/>
    <w:rsid w:val="007775E1"/>
    <w:rsid w:val="007867A0"/>
    <w:rsid w:val="007927F5"/>
    <w:rsid w:val="00796CAE"/>
    <w:rsid w:val="00802CA0"/>
    <w:rsid w:val="008415A1"/>
    <w:rsid w:val="008D32A5"/>
    <w:rsid w:val="009260CD"/>
    <w:rsid w:val="00940A66"/>
    <w:rsid w:val="0095033F"/>
    <w:rsid w:val="00952C25"/>
    <w:rsid w:val="009673F8"/>
    <w:rsid w:val="00A2118D"/>
    <w:rsid w:val="00A52623"/>
    <w:rsid w:val="00A61050"/>
    <w:rsid w:val="00A81E0A"/>
    <w:rsid w:val="00AD0A50"/>
    <w:rsid w:val="00AD76E2"/>
    <w:rsid w:val="00B20152"/>
    <w:rsid w:val="00B359E4"/>
    <w:rsid w:val="00B41062"/>
    <w:rsid w:val="00B53B44"/>
    <w:rsid w:val="00B57D98"/>
    <w:rsid w:val="00B70850"/>
    <w:rsid w:val="00BA7E9D"/>
    <w:rsid w:val="00BB3C4B"/>
    <w:rsid w:val="00C066B6"/>
    <w:rsid w:val="00C37BA1"/>
    <w:rsid w:val="00C41EF6"/>
    <w:rsid w:val="00C4674C"/>
    <w:rsid w:val="00C506CF"/>
    <w:rsid w:val="00C5125E"/>
    <w:rsid w:val="00C72BED"/>
    <w:rsid w:val="00C9578B"/>
    <w:rsid w:val="00CA6132"/>
    <w:rsid w:val="00CB0055"/>
    <w:rsid w:val="00D2522B"/>
    <w:rsid w:val="00D422DE"/>
    <w:rsid w:val="00D5459D"/>
    <w:rsid w:val="00DA1425"/>
    <w:rsid w:val="00DA1F4D"/>
    <w:rsid w:val="00DD172A"/>
    <w:rsid w:val="00DF0509"/>
    <w:rsid w:val="00E25A26"/>
    <w:rsid w:val="00E4381A"/>
    <w:rsid w:val="00E55D74"/>
    <w:rsid w:val="00EC181F"/>
    <w:rsid w:val="00F50859"/>
    <w:rsid w:val="00F60274"/>
    <w:rsid w:val="00F77FB9"/>
    <w:rsid w:val="00FA473A"/>
    <w:rsid w:val="00FB068F"/>
    <w:rsid w:val="00FD0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."/>
  <w:listSeparator w:val=","/>
  <w14:docId w14:val="731EFD6D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qFormat/>
    <w:rsid w:val="00F508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A52623"/>
    <w:rPr>
      <w:color w:val="704404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3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inannu2001@gmail.com" TargetMode="External"/><Relationship Id="rId13" Type="http://schemas.openxmlformats.org/officeDocument/2006/relationships/hyperlink" Target="https://www.kaggle.com/minannu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s://ieeexplore.ieee.org/document/10441518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minannu.github.io/portfolio/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www.kaggle.com/minannu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linkedin.com/in/md-minhazul-islam-6755461a1/" TargetMode="Externa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nan\AppData\Roaming\Microsoft\Templates\Bold%20modern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3637AB978A94440AFAA4AACE64599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60DEB8-DF3F-4C9E-8C9D-E7398C8CADDF}"/>
      </w:docPartPr>
      <w:docPartBody>
        <w:p w:rsidR="00A662C6" w:rsidRDefault="00A662C6">
          <w:pPr>
            <w:pStyle w:val="43637AB978A94440AFAA4AACE645992A"/>
          </w:pPr>
          <w:r w:rsidRPr="00D5459D">
            <w:t>Profile</w:t>
          </w:r>
        </w:p>
      </w:docPartBody>
    </w:docPart>
    <w:docPart>
      <w:docPartPr>
        <w:name w:val="11AD046735C94D6F848FEA1268548F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7EB539-7AD5-4411-BD4D-50D02E122311}"/>
      </w:docPartPr>
      <w:docPartBody>
        <w:p w:rsidR="00A662C6" w:rsidRDefault="00A662C6">
          <w:pPr>
            <w:pStyle w:val="11AD046735C94D6F848FEA1268548F06"/>
          </w:pPr>
          <w:r w:rsidRPr="00036450">
            <w:t>EDUCATION</w:t>
          </w:r>
        </w:p>
      </w:docPartBody>
    </w:docPart>
    <w:docPart>
      <w:docPartPr>
        <w:name w:val="76C33E24497846D5B513B0BC12648D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9C8A21-EC78-422F-95C9-B34FD5A2871B}"/>
      </w:docPartPr>
      <w:docPartBody>
        <w:p w:rsidR="00A662C6" w:rsidRDefault="00A662C6">
          <w:pPr>
            <w:pStyle w:val="76C33E24497846D5B513B0BC12648DDE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2C6"/>
    <w:rsid w:val="005A0179"/>
    <w:rsid w:val="00794768"/>
    <w:rsid w:val="00A6419B"/>
    <w:rsid w:val="00A662C6"/>
    <w:rsid w:val="00EF4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rsid w:val="00794768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3637AB978A94440AFAA4AACE645992A">
    <w:name w:val="43637AB978A94440AFAA4AACE645992A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11AD046735C94D6F848FEA1268548F06">
    <w:name w:val="11AD046735C94D6F848FEA1268548F06"/>
  </w:style>
  <w:style w:type="character" w:customStyle="1" w:styleId="Heading2Char">
    <w:name w:val="Heading 2 Char"/>
    <w:basedOn w:val="DefaultParagraphFont"/>
    <w:link w:val="Heading2"/>
    <w:uiPriority w:val="9"/>
    <w:rsid w:val="00794768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76C33E24497846D5B513B0BC12648DDE">
    <w:name w:val="76C33E24497846D5B513B0BC12648DD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Bold modern resume</Template>
  <TotalTime>0</TotalTime>
  <Pages>1</Pages>
  <Words>344</Words>
  <Characters>1966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2024-02-25T02:28:00Z</dcterms:created>
  <dcterms:modified xsi:type="dcterms:W3CDTF">2024-12-12T03:14:00Z</dcterms:modified>
</cp:coreProperties>
</file>